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cz" ContentType="image/x-pcz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6948"/>
      </w:tblGrid>
      <w:tr w:rsidR="00D2434D" w14:paraId="5EE99896" w14:textId="77777777">
        <w:tblPrEx>
          <w:tblCellMar>
            <w:top w:w="0" w:type="dxa"/>
            <w:bottom w:w="0" w:type="dxa"/>
          </w:tblCellMar>
        </w:tblPrEx>
        <w:trPr>
          <w:trHeight w:val="1610"/>
        </w:trPr>
        <w:tc>
          <w:tcPr>
            <w:tcW w:w="1908" w:type="dxa"/>
            <w:vAlign w:val="center"/>
          </w:tcPr>
          <w:p w14:paraId="7AB14453" w14:textId="77777777" w:rsidR="00D2434D" w:rsidRDefault="00D2434D" w:rsidP="00F74DB9">
            <w:pPr>
              <w:pStyle w:val="Header"/>
              <w:jc w:val="center"/>
            </w:pPr>
            <w:r>
              <w:pict w14:anchorId="675A58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pt;height:84pt">
                  <v:imagedata r:id="rId10" o:title="FAA LOGO new"/>
                </v:shape>
              </w:pict>
            </w:r>
            <w:r>
              <w:rPr>
                <w:noProof/>
                <w:sz w:val="20"/>
              </w:rPr>
              <w:object w:dxaOrig="1238" w:dyaOrig="1238" w14:anchorId="1009E95B">
                <v:shape id="_x0000_s2054" type="#_x0000_t75" style="position:absolute;left:0;text-align:left;margin-left:7.2pt;margin-top:5.2pt;width:74pt;height:74pt;z-index:-1;visibility:visible;mso-wrap-edited:f;mso-position-horizontal-relative:text;mso-position-vertical-relative:text" wrapcoords="-216 0 -216 21382 21600 21382 21600 0 -216 0" o:allowincell="f" fillcolor="#0c9">
                  <v:imagedata r:id="rId11" r:pict="rId12" o:title=""/>
                  <w10:wrap type="tight"/>
                </v:shape>
                <o:OLEObject Type="Embed" ProgID="Word.Picture.8" ShapeID="_x0000_s2054" DrawAspect="Content" ObjectID="_1847874388" r:id="rId13"/>
              </w:object>
            </w:r>
          </w:p>
        </w:tc>
        <w:tc>
          <w:tcPr>
            <w:tcW w:w="6948" w:type="dxa"/>
            <w:vAlign w:val="center"/>
          </w:tcPr>
          <w:p w14:paraId="7D972AF2" w14:textId="77777777" w:rsidR="00D2434D" w:rsidRDefault="00D2434D" w:rsidP="00F74DB9">
            <w:pPr>
              <w:pStyle w:val="Title"/>
              <w:spacing w:line="440" w:lineRule="exact"/>
              <w:jc w:val="left"/>
              <w:rPr>
                <w:color w:val="000080"/>
                <w:sz w:val="40"/>
              </w:rPr>
            </w:pPr>
            <w:r>
              <w:rPr>
                <w:color w:val="000080"/>
                <w:sz w:val="40"/>
              </w:rPr>
              <w:t>Federal Aviation</w:t>
            </w:r>
          </w:p>
          <w:p w14:paraId="2B577D6D" w14:textId="77777777" w:rsidR="00D2434D" w:rsidRDefault="00D2434D" w:rsidP="00F74DB9">
            <w:pPr>
              <w:pStyle w:val="Header"/>
              <w:spacing w:line="440" w:lineRule="exact"/>
              <w:rPr>
                <w:rFonts w:ascii="Arial Black" w:hAnsi="Arial Black"/>
                <w:sz w:val="34"/>
              </w:rPr>
            </w:pPr>
            <w:r>
              <w:rPr>
                <w:rFonts w:ascii="Arial Black" w:hAnsi="Arial Black"/>
                <w:color w:val="000080"/>
                <w:sz w:val="40"/>
              </w:rPr>
              <w:t>Administration</w:t>
            </w:r>
          </w:p>
          <w:p w14:paraId="56738DA5" w14:textId="77777777" w:rsidR="00D2434D" w:rsidRDefault="00B54E70" w:rsidP="00F74DB9">
            <w:pPr>
              <w:rPr>
                <w:rFonts w:ascii="Times New Roman" w:hAnsi="Times New Roman"/>
                <w:sz w:val="24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Times New Roman" w:hAnsi="Times New Roman"/>
                    <w:sz w:val="24"/>
                  </w:rPr>
                  <w:t>Guam</w:t>
                </w:r>
              </w:smartTag>
              <w:r w:rsidR="00D2434D">
                <w:rPr>
                  <w:rFonts w:ascii="Times New Roman" w:hAnsi="Times New Roman"/>
                  <w:sz w:val="24"/>
                </w:rPr>
                <w:t xml:space="preserve"> </w:t>
              </w:r>
              <w:smartTag w:uri="urn:schemas-microsoft-com:office:smarttags" w:element="PlaceName">
                <w:r w:rsidR="00D2434D">
                  <w:rPr>
                    <w:rFonts w:ascii="Times New Roman" w:hAnsi="Times New Roman"/>
                    <w:sz w:val="24"/>
                  </w:rPr>
                  <w:t>Air</w:t>
                </w:r>
              </w:smartTag>
              <w:r w:rsidR="00D2434D">
                <w:rPr>
                  <w:rFonts w:ascii="Times New Roman" w:hAnsi="Times New Roman"/>
                  <w:sz w:val="24"/>
                </w:rPr>
                <w:t xml:space="preserve"> </w:t>
              </w:r>
              <w:smartTag w:uri="urn:schemas-microsoft-com:office:smarttags" w:element="PlaceName">
                <w:r w:rsidR="00D2434D">
                  <w:rPr>
                    <w:rFonts w:ascii="Times New Roman" w:hAnsi="Times New Roman"/>
                    <w:sz w:val="24"/>
                  </w:rPr>
                  <w:t>Route</w:t>
                </w:r>
              </w:smartTag>
              <w:r w:rsidR="00D2434D">
                <w:rPr>
                  <w:rFonts w:ascii="Times New Roman" w:hAnsi="Times New Roman"/>
                  <w:sz w:val="24"/>
                </w:rPr>
                <w:t xml:space="preserve"> </w:t>
              </w:r>
              <w:smartTag w:uri="urn:schemas-microsoft-com:office:smarttags" w:element="PlaceName">
                <w:r w:rsidR="00D2434D">
                  <w:rPr>
                    <w:rFonts w:ascii="Times New Roman" w:hAnsi="Times New Roman"/>
                    <w:sz w:val="24"/>
                  </w:rPr>
                  <w:t>Traffic</w:t>
                </w:r>
              </w:smartTag>
              <w:r w:rsidR="00D2434D">
                <w:rPr>
                  <w:rFonts w:ascii="Times New Roman" w:hAnsi="Times New Roman"/>
                  <w:sz w:val="24"/>
                </w:rPr>
                <w:t xml:space="preserve"> </w:t>
              </w:r>
              <w:smartTag w:uri="urn:schemas-microsoft-com:office:smarttags" w:element="PlaceName">
                <w:r w:rsidR="00D2434D">
                  <w:rPr>
                    <w:rFonts w:ascii="Times New Roman" w:hAnsi="Times New Roman"/>
                    <w:sz w:val="24"/>
                  </w:rPr>
                  <w:t>Control</w:t>
                </w:r>
              </w:smartTag>
              <w:r w:rsidR="00D2434D">
                <w:rPr>
                  <w:rFonts w:ascii="Times New Roman" w:hAnsi="Times New Roman"/>
                  <w:sz w:val="24"/>
                </w:rPr>
                <w:t xml:space="preserve"> </w:t>
              </w:r>
              <w:smartTag w:uri="urn:schemas-microsoft-com:office:smarttags" w:element="PlaceType">
                <w:r w:rsidR="00D2434D">
                  <w:rPr>
                    <w:rFonts w:ascii="Times New Roman" w:hAnsi="Times New Roman"/>
                    <w:sz w:val="24"/>
                  </w:rPr>
                  <w:t>Center</w:t>
                </w:r>
              </w:smartTag>
            </w:smartTag>
          </w:p>
          <w:p w14:paraId="2A0DE4FC" w14:textId="77777777" w:rsidR="00D2434D" w:rsidRDefault="00B54E70" w:rsidP="00F74DB9">
            <w:pPr>
              <w:rPr>
                <w:rFonts w:ascii="Times New Roman" w:hAnsi="Times New Roman"/>
                <w:sz w:val="24"/>
              </w:rPr>
            </w:pPr>
            <w:smartTag w:uri="urn:schemas-microsoft-com:office:smarttags" w:element="address">
              <w:smartTag w:uri="urn:schemas-microsoft-com:office:smarttags" w:element="Street">
                <w:r>
                  <w:rPr>
                    <w:rFonts w:ascii="Times New Roman" w:hAnsi="Times New Roman"/>
                    <w:sz w:val="24"/>
                  </w:rPr>
                  <w:t>1775 Admiral Sherman Blvd</w:t>
                </w:r>
              </w:smartTag>
            </w:smartTag>
          </w:p>
          <w:p w14:paraId="72165C8E" w14:textId="77777777" w:rsidR="00B54E70" w:rsidRPr="00B54E70" w:rsidRDefault="00B54E70" w:rsidP="00F74DB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Barrigada, GU 96913</w:t>
            </w:r>
          </w:p>
        </w:tc>
      </w:tr>
      <w:tr w:rsidR="00F74DB9" w14:paraId="1CECB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6" w:type="dxa"/>
            <w:gridSpan w:val="2"/>
            <w:vAlign w:val="center"/>
          </w:tcPr>
          <w:p w14:paraId="428FAD00" w14:textId="77777777" w:rsidR="00F74DB9" w:rsidRDefault="00F74DB9">
            <w:pPr>
              <w:pStyle w:val="Header"/>
              <w:spacing w:before="120"/>
              <w:rPr>
                <w:rFonts w:ascii="Arial" w:hAnsi="Arial"/>
                <w:b/>
                <w:color w:val="000080"/>
                <w:sz w:val="48"/>
              </w:rPr>
            </w:pPr>
            <w:r>
              <w:rPr>
                <w:noProof/>
                <w:sz w:val="20"/>
              </w:rPr>
              <w:pict w14:anchorId="6749F41D">
                <v:line id="_x0000_s2053" style="position:absolute;z-index:2;mso-position-horizontal-relative:text;mso-position-vertical-relative:text" from="-6.9pt,5.9pt" to="460.8pt,5.9pt" o:allowincell="f" strokecolor="#063267" strokeweight="3pt">
                  <v:stroke linestyle="thinThin"/>
                </v:line>
              </w:pict>
            </w:r>
            <w:r>
              <w:rPr>
                <w:rFonts w:ascii="Arial" w:hAnsi="Arial"/>
                <w:b/>
                <w:color w:val="000080"/>
                <w:sz w:val="48"/>
              </w:rPr>
              <w:t>Memorandum</w:t>
            </w:r>
          </w:p>
        </w:tc>
      </w:tr>
    </w:tbl>
    <w:p w14:paraId="3F7BD4F1" w14:textId="77777777" w:rsidR="002B703B" w:rsidRPr="00F74DB9" w:rsidRDefault="00F74DB9" w:rsidP="00F74DB9">
      <w:pPr>
        <w:rPr>
          <w:rFonts w:ascii="Times New Roman" w:hAnsi="Times New Roman"/>
          <w:sz w:val="24"/>
        </w:rPr>
      </w:pPr>
      <w:r w:rsidRPr="00F74DB9">
        <w:rPr>
          <w:rFonts w:ascii="Times New Roman" w:hAnsi="Times New Roman"/>
          <w:sz w:val="24"/>
        </w:rPr>
        <w:t>Date:</w:t>
      </w:r>
      <w:r w:rsidR="007D7AC7">
        <w:rPr>
          <w:rFonts w:ascii="Times New Roman" w:hAnsi="Times New Roman"/>
          <w:sz w:val="24"/>
        </w:rPr>
        <w:t xml:space="preserve"> </w:t>
      </w:r>
    </w:p>
    <w:p w14:paraId="0CA4F9AB" w14:textId="77777777" w:rsidR="007766DF" w:rsidRDefault="007766DF" w:rsidP="00F74DB9">
      <w:pPr>
        <w:rPr>
          <w:rFonts w:ascii="Times New Roman" w:hAnsi="Times New Roman"/>
          <w:sz w:val="24"/>
        </w:rPr>
      </w:pPr>
    </w:p>
    <w:p w14:paraId="300ADFFA" w14:textId="77777777" w:rsidR="007766DF" w:rsidRDefault="007766DF" w:rsidP="00F74DB9">
      <w:pPr>
        <w:rPr>
          <w:rFonts w:ascii="Times New Roman" w:hAnsi="Times New Roman"/>
          <w:sz w:val="24"/>
        </w:rPr>
      </w:pPr>
      <w:r w:rsidRPr="00F74DB9">
        <w:rPr>
          <w:rFonts w:ascii="Times New Roman" w:hAnsi="Times New Roman"/>
          <w:sz w:val="24"/>
        </w:rPr>
        <w:t>To:</w:t>
      </w:r>
      <w:r w:rsidR="002A7636">
        <w:rPr>
          <w:rFonts w:ascii="Times New Roman" w:hAnsi="Times New Roman"/>
          <w:sz w:val="24"/>
        </w:rPr>
        <w:t xml:space="preserve"> </w:t>
      </w:r>
    </w:p>
    <w:p w14:paraId="2C3F3EE8" w14:textId="77777777" w:rsidR="00594BD1" w:rsidRDefault="00594BD1" w:rsidP="00F74DB9">
      <w:pPr>
        <w:rPr>
          <w:rFonts w:ascii="Times New Roman" w:hAnsi="Times New Roman"/>
          <w:sz w:val="24"/>
        </w:rPr>
      </w:pPr>
    </w:p>
    <w:p w14:paraId="115D0FE5" w14:textId="77777777" w:rsidR="00F74DB9" w:rsidRPr="00F74DB9" w:rsidRDefault="00F74DB9" w:rsidP="00F74DB9">
      <w:pPr>
        <w:rPr>
          <w:rFonts w:ascii="Times New Roman" w:hAnsi="Times New Roman"/>
          <w:sz w:val="24"/>
        </w:rPr>
      </w:pPr>
      <w:r w:rsidRPr="00F74DB9">
        <w:rPr>
          <w:rFonts w:ascii="Times New Roman" w:hAnsi="Times New Roman"/>
          <w:sz w:val="24"/>
        </w:rPr>
        <w:t>From:</w:t>
      </w:r>
      <w:r w:rsidR="006067D1">
        <w:rPr>
          <w:rFonts w:ascii="Times New Roman" w:hAnsi="Times New Roman"/>
          <w:sz w:val="24"/>
        </w:rPr>
        <w:t xml:space="preserve"> </w:t>
      </w:r>
    </w:p>
    <w:p w14:paraId="3A376DDA" w14:textId="77777777" w:rsidR="00F74DB9" w:rsidRDefault="00F74DB9" w:rsidP="00F74DB9">
      <w:pPr>
        <w:rPr>
          <w:rFonts w:ascii="Times New Roman" w:hAnsi="Times New Roman"/>
          <w:sz w:val="24"/>
        </w:rPr>
      </w:pPr>
    </w:p>
    <w:p w14:paraId="7B7E1DBB" w14:textId="77777777" w:rsidR="0047029B" w:rsidRDefault="0039214C" w:rsidP="00F74DB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Subject</w:t>
      </w:r>
      <w:r w:rsidR="006067D1">
        <w:rPr>
          <w:rFonts w:ascii="Times New Roman" w:hAnsi="Times New Roman"/>
          <w:sz w:val="24"/>
        </w:rPr>
        <w:t>:</w:t>
      </w:r>
      <w:r w:rsidR="0047029B">
        <w:rPr>
          <w:rFonts w:ascii="Times New Roman" w:hAnsi="Times New Roman"/>
          <w:sz w:val="24"/>
        </w:rPr>
        <w:tab/>
      </w:r>
      <w:r w:rsidR="0047029B">
        <w:rPr>
          <w:rFonts w:ascii="Times New Roman" w:hAnsi="Times New Roman"/>
          <w:sz w:val="24"/>
        </w:rPr>
        <w:tab/>
      </w:r>
      <w:r w:rsidR="0047029B">
        <w:rPr>
          <w:rFonts w:ascii="Times New Roman" w:hAnsi="Times New Roman"/>
          <w:sz w:val="24"/>
        </w:rPr>
        <w:tab/>
      </w:r>
      <w:r w:rsidR="0047029B">
        <w:rPr>
          <w:rFonts w:ascii="Times New Roman" w:hAnsi="Times New Roman"/>
          <w:sz w:val="24"/>
        </w:rPr>
        <w:tab/>
      </w:r>
      <w:r w:rsidR="0047029B">
        <w:rPr>
          <w:rFonts w:ascii="Times New Roman" w:hAnsi="Times New Roman"/>
          <w:sz w:val="24"/>
        </w:rPr>
        <w:tab/>
        <w:t xml:space="preserve"> </w:t>
      </w:r>
    </w:p>
    <w:p w14:paraId="30479176" w14:textId="77777777" w:rsidR="0047029B" w:rsidRDefault="00F74DB9" w:rsidP="00F74DB9">
      <w:pPr>
        <w:rPr>
          <w:rFonts w:ascii="Times New Roman" w:hAnsi="Times New Roman"/>
          <w:sz w:val="24"/>
        </w:rPr>
      </w:pPr>
      <w:r w:rsidRPr="00F74DB9">
        <w:rPr>
          <w:rFonts w:ascii="Times New Roman" w:hAnsi="Times New Roman"/>
          <w:noProof/>
          <w:sz w:val="24"/>
        </w:rPr>
        <w:pict w14:anchorId="1B26F53F">
          <v:line id="_x0000_s2051" style="position:absolute;z-index:1" from="-3pt,8.85pt" to="457.5pt,8.85pt" o:allowincell="f" strokecolor="#063267" strokeweight="3pt">
            <v:stroke linestyle="thinThin"/>
          </v:line>
        </w:pict>
      </w:r>
    </w:p>
    <w:p w14:paraId="44A41F87" w14:textId="77777777" w:rsidR="003961FF" w:rsidRDefault="003961FF" w:rsidP="0047029B">
      <w:pPr>
        <w:rPr>
          <w:rFonts w:ascii="Times New Roman" w:hAnsi="Times New Roman"/>
          <w:sz w:val="24"/>
        </w:rPr>
      </w:pPr>
    </w:p>
    <w:sectPr w:rsidR="003961FF" w:rsidSect="00F74D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FE3B" w14:textId="77777777" w:rsidR="007F5816" w:rsidRDefault="007F5816">
      <w:r>
        <w:separator/>
      </w:r>
    </w:p>
  </w:endnote>
  <w:endnote w:type="continuationSeparator" w:id="0">
    <w:p w14:paraId="67A1C7B7" w14:textId="77777777" w:rsidR="007F5816" w:rsidRDefault="007F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3372C" w14:textId="77777777" w:rsidR="007F5816" w:rsidRDefault="007F5816">
      <w:r>
        <w:separator/>
      </w:r>
    </w:p>
  </w:footnote>
  <w:footnote w:type="continuationSeparator" w:id="0">
    <w:p w14:paraId="70F6A2E6" w14:textId="77777777" w:rsidR="007F5816" w:rsidRDefault="007F5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1FB"/>
    <w:multiLevelType w:val="multilevel"/>
    <w:tmpl w:val="DDF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02FB8"/>
    <w:multiLevelType w:val="multilevel"/>
    <w:tmpl w:val="C26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AB2"/>
    <w:multiLevelType w:val="multilevel"/>
    <w:tmpl w:val="35E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31ABB"/>
    <w:multiLevelType w:val="multilevel"/>
    <w:tmpl w:val="5DA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F0E11"/>
    <w:multiLevelType w:val="multilevel"/>
    <w:tmpl w:val="A89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40DB6"/>
    <w:multiLevelType w:val="multilevel"/>
    <w:tmpl w:val="6A0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C4EA4"/>
    <w:multiLevelType w:val="hybridMultilevel"/>
    <w:tmpl w:val="1326126E"/>
    <w:lvl w:ilvl="0" w:tplc="E886DC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67E92"/>
    <w:multiLevelType w:val="multilevel"/>
    <w:tmpl w:val="0E2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2623A"/>
    <w:multiLevelType w:val="multilevel"/>
    <w:tmpl w:val="22C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1452">
    <w:abstractNumId w:val="1"/>
  </w:num>
  <w:num w:numId="2" w16cid:durableId="634455818">
    <w:abstractNumId w:val="4"/>
  </w:num>
  <w:num w:numId="3" w16cid:durableId="957488524">
    <w:abstractNumId w:val="0"/>
  </w:num>
  <w:num w:numId="4" w16cid:durableId="1184784623">
    <w:abstractNumId w:val="7"/>
  </w:num>
  <w:num w:numId="5" w16cid:durableId="64451959">
    <w:abstractNumId w:val="3"/>
  </w:num>
  <w:num w:numId="6" w16cid:durableId="408892639">
    <w:abstractNumId w:val="5"/>
  </w:num>
  <w:num w:numId="7" w16cid:durableId="210772374">
    <w:abstractNumId w:val="2"/>
  </w:num>
  <w:num w:numId="8" w16cid:durableId="792089718">
    <w:abstractNumId w:val="8"/>
  </w:num>
  <w:num w:numId="9" w16cid:durableId="1785147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34D"/>
    <w:rsid w:val="00076263"/>
    <w:rsid w:val="00094363"/>
    <w:rsid w:val="000D0974"/>
    <w:rsid w:val="00107B3F"/>
    <w:rsid w:val="00131781"/>
    <w:rsid w:val="001967AD"/>
    <w:rsid w:val="001B745B"/>
    <w:rsid w:val="0020577D"/>
    <w:rsid w:val="002275D3"/>
    <w:rsid w:val="00274C21"/>
    <w:rsid w:val="002A7636"/>
    <w:rsid w:val="002B703B"/>
    <w:rsid w:val="002F3F25"/>
    <w:rsid w:val="00300E35"/>
    <w:rsid w:val="0039214C"/>
    <w:rsid w:val="003961FF"/>
    <w:rsid w:val="00446AD4"/>
    <w:rsid w:val="0047029B"/>
    <w:rsid w:val="00497C9C"/>
    <w:rsid w:val="005034D0"/>
    <w:rsid w:val="00506AEB"/>
    <w:rsid w:val="00594BD1"/>
    <w:rsid w:val="00597970"/>
    <w:rsid w:val="005D0AA2"/>
    <w:rsid w:val="005D0E9E"/>
    <w:rsid w:val="005F403E"/>
    <w:rsid w:val="006067D1"/>
    <w:rsid w:val="006259B0"/>
    <w:rsid w:val="006520FC"/>
    <w:rsid w:val="006555A5"/>
    <w:rsid w:val="00660FF3"/>
    <w:rsid w:val="00661E69"/>
    <w:rsid w:val="006663DF"/>
    <w:rsid w:val="006952A6"/>
    <w:rsid w:val="006C2ED8"/>
    <w:rsid w:val="006F1B20"/>
    <w:rsid w:val="006F2135"/>
    <w:rsid w:val="006F362A"/>
    <w:rsid w:val="00732DBA"/>
    <w:rsid w:val="007733A2"/>
    <w:rsid w:val="007748B1"/>
    <w:rsid w:val="007766DF"/>
    <w:rsid w:val="00777065"/>
    <w:rsid w:val="007A23DB"/>
    <w:rsid w:val="007D7AC7"/>
    <w:rsid w:val="007F0308"/>
    <w:rsid w:val="007F5816"/>
    <w:rsid w:val="00810466"/>
    <w:rsid w:val="0085619A"/>
    <w:rsid w:val="0086006D"/>
    <w:rsid w:val="008A639A"/>
    <w:rsid w:val="008C0E03"/>
    <w:rsid w:val="008F3495"/>
    <w:rsid w:val="00917410"/>
    <w:rsid w:val="0095034E"/>
    <w:rsid w:val="00974BEC"/>
    <w:rsid w:val="009920E1"/>
    <w:rsid w:val="009973EF"/>
    <w:rsid w:val="009B76B5"/>
    <w:rsid w:val="009D4116"/>
    <w:rsid w:val="00A243BD"/>
    <w:rsid w:val="00A54B90"/>
    <w:rsid w:val="00A96CAC"/>
    <w:rsid w:val="00AB1D6F"/>
    <w:rsid w:val="00AC6B10"/>
    <w:rsid w:val="00AE01F1"/>
    <w:rsid w:val="00AF08CB"/>
    <w:rsid w:val="00B54E70"/>
    <w:rsid w:val="00BA3579"/>
    <w:rsid w:val="00C31FE6"/>
    <w:rsid w:val="00D07839"/>
    <w:rsid w:val="00D2434D"/>
    <w:rsid w:val="00D66313"/>
    <w:rsid w:val="00D96993"/>
    <w:rsid w:val="00DA2DDA"/>
    <w:rsid w:val="00DD6019"/>
    <w:rsid w:val="00E27C24"/>
    <w:rsid w:val="00EA4640"/>
    <w:rsid w:val="00EB5D79"/>
    <w:rsid w:val="00F01343"/>
    <w:rsid w:val="00F252CE"/>
    <w:rsid w:val="00F3313C"/>
    <w:rsid w:val="00F54650"/>
    <w:rsid w:val="00F74DB9"/>
    <w:rsid w:val="00F9248B"/>
    <w:rsid w:val="00FA175F"/>
    <w:rsid w:val="00FB7FC3"/>
    <w:rsid w:val="00FD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address"/>
  <w:smartTagType w:namespaceuri="urn:schemas-microsoft-com:office:smarttags" w:name="Street"/>
  <w:shapeDefaults>
    <o:shapedefaults v:ext="edit" spidmax="2055"/>
    <o:shapelayout v:ext="edit">
      <o:idmap v:ext="edit" data="2"/>
    </o:shapelayout>
  </w:shapeDefaults>
  <w:decimalSymbol w:val="."/>
  <w:listSeparator w:val=","/>
  <w14:docId w14:val="084BA22A"/>
  <w15:chartTrackingRefBased/>
  <w15:docId w15:val="{40476966-2ADD-4D6C-B24A-4858745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 w:val="22"/>
      <w:szCs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Cs/>
      <w:sz w:val="24"/>
      <w:szCs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Arial Black" w:hAnsi="Arial Black"/>
      <w:sz w:val="28"/>
    </w:rPr>
  </w:style>
  <w:style w:type="paragraph" w:styleId="BodyText">
    <w:name w:val="Body Text"/>
    <w:basedOn w:val="Normal"/>
    <w:rPr>
      <w:rFonts w:ascii="Times New Roman" w:hAnsi="Times New Roman"/>
      <w:sz w:val="24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013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A357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cz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COLEEN~1.DEL\LOCALS~1\Temp\notesFFF692\Write-on-MemoTemplate-Filled%20i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7EDDBEE40C74397E5F5934A252DFC" ma:contentTypeVersion="17" ma:contentTypeDescription="Create a new document." ma:contentTypeScope="" ma:versionID="a5063d4ed8ad6c14b0b29c7510b0f010">
  <xsd:schema xmlns:xsd="http://www.w3.org/2001/XMLSchema" xmlns:xs="http://www.w3.org/2001/XMLSchema" xmlns:p="http://schemas.microsoft.com/office/2006/metadata/properties" xmlns:ns2="295816ef-c514-4357-aa0f-b399152dc665" xmlns:ns3="42c75b9b-7700-48c9-8a13-e32eec1ae225" targetNamespace="http://schemas.microsoft.com/office/2006/metadata/properties" ma:root="true" ma:fieldsID="de08d15628eacbeb4dc385b8e4474f6b" ns2:_="" ns3:_="">
    <xsd:import namespace="295816ef-c514-4357-aa0f-b399152dc665"/>
    <xsd:import namespace="42c75b9b-7700-48c9-8a13-e32eec1ae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Passwpr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Effect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16ef-c514-4357-aa0f-b399152d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sswprds" ma:index="12" nillable="true" ma:displayName="Passwods" ma:format="Dropdown" ma:internalName="Passwprds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e69889-3f5c-4d03-949d-b90f720ff4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EffectiveDate" ma:index="23" nillable="true" ma:displayName="Effective Date" ma:description="Use date for when document becomes effective" ma:format="DateOnly" ma:internalName="Effect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75b9b-7700-48c9-8a13-e32eec1ae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69afcd6-32a1-46ee-a9d4-d66e7a792dc0}" ma:internalName="TaxCatchAll" ma:showField="CatchAllData" ma:web="42c75b9b-7700-48c9-8a13-e32eec1ae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5816ef-c514-4357-aa0f-b399152dc665">
      <Terms xmlns="http://schemas.microsoft.com/office/infopath/2007/PartnerControls"/>
    </lcf76f155ced4ddcb4097134ff3c332f>
    <EffectiveDate xmlns="295816ef-c514-4357-aa0f-b399152dc665" xsi:nil="true"/>
    <TaxCatchAll xmlns="42c75b9b-7700-48c9-8a13-e32eec1ae225"/>
    <Passwprds xmlns="295816ef-c514-4357-aa0f-b399152dc665" xsi:nil="true"/>
  </documentManagement>
</p:properties>
</file>

<file path=customXml/itemProps1.xml><?xml version="1.0" encoding="utf-8"?>
<ds:datastoreItem xmlns:ds="http://schemas.openxmlformats.org/officeDocument/2006/customXml" ds:itemID="{F2886C2E-46CF-46C9-AFDA-45245724D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16ef-c514-4357-aa0f-b399152dc665"/>
    <ds:schemaRef ds:uri="42c75b9b-7700-48c9-8a13-e32eec1ae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26C8FC-0345-4ACB-A4BB-E70021A29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ECA4D3-15F5-4427-9213-6066D1FB782E}">
  <ds:schemaRefs>
    <ds:schemaRef ds:uri="http://schemas.microsoft.com/office/2006/metadata/properties"/>
    <ds:schemaRef ds:uri="http://schemas.microsoft.com/office/infopath/2007/PartnerControls"/>
    <ds:schemaRef ds:uri="295816ef-c514-4357-aa0f-b399152dc665"/>
    <ds:schemaRef ds:uri="42c75b9b-7700-48c9-8a13-e32eec1ae2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Write-on-MemoTemplate-Filled in.dot</Template>
  <TotalTime>0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</vt:lpstr>
    </vt:vector>
  </TitlesOfParts>
  <Company>FAA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</dc:title>
  <dc:subject/>
  <dc:creator>Coleen.Deleon</dc:creator>
  <cp:keywords/>
  <dc:description/>
  <cp:lastModifiedBy>Connor England</cp:lastModifiedBy>
  <cp:revision>2</cp:revision>
  <cp:lastPrinted>2022-07-25T10:26:00Z</cp:lastPrinted>
  <dcterms:created xsi:type="dcterms:W3CDTF">2026-08-10T03:40:00Z</dcterms:created>
  <dcterms:modified xsi:type="dcterms:W3CDTF">2026-08-10T03:40:00Z</dcterms:modified>
</cp:coreProperties>
</file>